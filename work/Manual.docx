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53098E" w:rsidRDefault="0053098E" w:rsidP="007705B6">
      <w:pPr>
        <w:autoSpaceDE w:val="0"/>
        <w:autoSpaceDN w:val="0"/>
        <w:adjustRightInd w:val="0"/>
        <w:spacing w:after="120" w:line="240" w:lineRule="auto"/>
        <w:rPr>
          <w:rFonts w:cs="Cambria"/>
          <w:sz w:val="21"/>
          <w:szCs w:val="21"/>
        </w:rPr>
      </w:pPr>
      <w:r>
        <w:rPr>
          <w:rFonts w:cs="Cambria"/>
          <w:sz w:val="21"/>
          <w:szCs w:val="21"/>
        </w:rPr>
        <w:t>VERSION 0.9 BETA, released</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 and house maps</w:t>
      </w:r>
      <w:r w:rsidR="0046536D">
        <w:rPr>
          <w:rFonts w:cs="Cambria"/>
          <w:sz w:val="21"/>
          <w:szCs w:val="21"/>
        </w:rPr>
        <w:t xml:space="preserve"> in North Hyrule</w:t>
      </w:r>
    </w:p>
    <w:p w:rsidR="0046536D" w:rsidRPr="0053098E" w:rsidRDefault="0046536D" w:rsidP="0053098E">
      <w:pPr>
        <w:pStyle w:val="ListParagraph"/>
        <w:numPr>
          <w:ilvl w:val="0"/>
          <w:numId w:val="32"/>
        </w:numPr>
        <w:autoSpaceDE w:val="0"/>
        <w:autoSpaceDN w:val="0"/>
        <w:adjustRightInd w:val="0"/>
        <w:spacing w:after="120" w:line="240" w:lineRule="auto"/>
        <w:rPr>
          <w:rFonts w:cs="Cambria"/>
          <w:sz w:val="21"/>
          <w:szCs w:val="21"/>
        </w:rPr>
      </w:pPr>
      <w:bookmarkStart w:id="0" w:name="_GoBack"/>
      <w:bookmarkEnd w:id="0"/>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lastRenderedPageBreak/>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08621B"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lastRenderedPageBreak/>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21B" w:rsidRDefault="0008621B">
      <w:pPr>
        <w:spacing w:after="0" w:line="240" w:lineRule="auto"/>
      </w:pPr>
      <w:r>
        <w:separator/>
      </w:r>
    </w:p>
  </w:endnote>
  <w:endnote w:type="continuationSeparator" w:id="0">
    <w:p w:rsidR="0008621B" w:rsidRDefault="00086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21B" w:rsidRDefault="0008621B">
      <w:pPr>
        <w:spacing w:after="0" w:line="240" w:lineRule="auto"/>
      </w:pPr>
      <w:r>
        <w:separator/>
      </w:r>
    </w:p>
  </w:footnote>
  <w:footnote w:type="continuationSeparator" w:id="0">
    <w:p w:rsidR="0008621B" w:rsidRDefault="000862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90A90"/>
    <w:rsid w:val="000B044F"/>
    <w:rsid w:val="000F02A3"/>
    <w:rsid w:val="00126DE7"/>
    <w:rsid w:val="001E519B"/>
    <w:rsid w:val="00214281"/>
    <w:rsid w:val="0021691B"/>
    <w:rsid w:val="00260FF1"/>
    <w:rsid w:val="002737A9"/>
    <w:rsid w:val="0029337A"/>
    <w:rsid w:val="002D30D0"/>
    <w:rsid w:val="003079A0"/>
    <w:rsid w:val="003255CF"/>
    <w:rsid w:val="00396572"/>
    <w:rsid w:val="003E59BA"/>
    <w:rsid w:val="0043581B"/>
    <w:rsid w:val="0046536D"/>
    <w:rsid w:val="004C1457"/>
    <w:rsid w:val="0052559C"/>
    <w:rsid w:val="0053098E"/>
    <w:rsid w:val="0058550D"/>
    <w:rsid w:val="005A1C38"/>
    <w:rsid w:val="005C4890"/>
    <w:rsid w:val="00703299"/>
    <w:rsid w:val="007705B6"/>
    <w:rsid w:val="007831B6"/>
    <w:rsid w:val="008C749F"/>
    <w:rsid w:val="00904510"/>
    <w:rsid w:val="009129F7"/>
    <w:rsid w:val="00977AB8"/>
    <w:rsid w:val="00991DDA"/>
    <w:rsid w:val="009E0C85"/>
    <w:rsid w:val="00A16F8B"/>
    <w:rsid w:val="00AA0CA7"/>
    <w:rsid w:val="00BC6CFD"/>
    <w:rsid w:val="00C30050"/>
    <w:rsid w:val="00C54603"/>
    <w:rsid w:val="00C913DC"/>
    <w:rsid w:val="00CD6D1D"/>
    <w:rsid w:val="00D4614E"/>
    <w:rsid w:val="00D522EE"/>
    <w:rsid w:val="00D56DBD"/>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C64F301D-4C89-4EB9-AE34-298648E37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429</TotalTime>
  <Pages>13</Pages>
  <Words>5506</Words>
  <Characters>31390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26</cp:revision>
  <cp:lastPrinted>2016-01-20T01:44:00Z</cp:lastPrinted>
  <dcterms:created xsi:type="dcterms:W3CDTF">2015-11-01T01:48:00Z</dcterms:created>
  <dcterms:modified xsi:type="dcterms:W3CDTF">2016-02-24T13:21:00Z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