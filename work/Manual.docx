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53098E" w:rsidRDefault="0053098E" w:rsidP="007705B6">
      <w:pPr>
        <w:autoSpaceDE w:val="0"/>
        <w:autoSpaceDN w:val="0"/>
        <w:adjustRightInd w:val="0"/>
        <w:spacing w:after="120" w:line="240" w:lineRule="auto"/>
        <w:rPr>
          <w:rFonts w:cs="Cambria"/>
          <w:sz w:val="21"/>
          <w:szCs w:val="21"/>
        </w:rPr>
      </w:pPr>
      <w:r>
        <w:rPr>
          <w:rFonts w:cs="Cambria"/>
          <w:sz w:val="21"/>
          <w:szCs w:val="21"/>
        </w:rPr>
        <w:t>VERSION 0.9 BETA, released</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Solarus 1.5.0</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Pr="0053098E"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bookmarkStart w:id="0" w:name="_GoBack"/>
      <w:bookmarkEnd w:id="0"/>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5A457A"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57A" w:rsidRDefault="005A457A">
      <w:pPr>
        <w:spacing w:after="0" w:line="240" w:lineRule="auto"/>
      </w:pPr>
      <w:r>
        <w:separator/>
      </w:r>
    </w:p>
  </w:endnote>
  <w:endnote w:type="continuationSeparator" w:id="0">
    <w:p w:rsidR="005A457A" w:rsidRDefault="005A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57A" w:rsidRDefault="005A457A">
      <w:pPr>
        <w:spacing w:after="0" w:line="240" w:lineRule="auto"/>
      </w:pPr>
      <w:r>
        <w:separator/>
      </w:r>
    </w:p>
  </w:footnote>
  <w:footnote w:type="continuationSeparator" w:id="0">
    <w:p w:rsidR="005A457A" w:rsidRDefault="005A45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E519B"/>
    <w:rsid w:val="00214281"/>
    <w:rsid w:val="0021691B"/>
    <w:rsid w:val="00260FF1"/>
    <w:rsid w:val="002737A9"/>
    <w:rsid w:val="0029337A"/>
    <w:rsid w:val="002D30D0"/>
    <w:rsid w:val="003079A0"/>
    <w:rsid w:val="003255CF"/>
    <w:rsid w:val="00396572"/>
    <w:rsid w:val="003E59BA"/>
    <w:rsid w:val="0043581B"/>
    <w:rsid w:val="0046536D"/>
    <w:rsid w:val="004C1457"/>
    <w:rsid w:val="0052559C"/>
    <w:rsid w:val="0053098E"/>
    <w:rsid w:val="0058550D"/>
    <w:rsid w:val="005A1C38"/>
    <w:rsid w:val="005A457A"/>
    <w:rsid w:val="005C4890"/>
    <w:rsid w:val="00703299"/>
    <w:rsid w:val="007705B6"/>
    <w:rsid w:val="007831B6"/>
    <w:rsid w:val="008C749F"/>
    <w:rsid w:val="00904510"/>
    <w:rsid w:val="009129F7"/>
    <w:rsid w:val="00977AB8"/>
    <w:rsid w:val="00991DDA"/>
    <w:rsid w:val="009E0C85"/>
    <w:rsid w:val="00A16F8B"/>
    <w:rsid w:val="00AA0CA7"/>
    <w:rsid w:val="00B2409C"/>
    <w:rsid w:val="00BC6CFD"/>
    <w:rsid w:val="00C30050"/>
    <w:rsid w:val="00C54603"/>
    <w:rsid w:val="00C913DC"/>
    <w:rsid w:val="00CD6D1D"/>
    <w:rsid w:val="00D4614E"/>
    <w:rsid w:val="00D522EE"/>
    <w:rsid w:val="00D56DBD"/>
    <w:rsid w:val="00D97007"/>
    <w:rsid w:val="00E12F22"/>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45F64BE1-72D3-4121-9E93-D6900A6B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433</TotalTime>
  <Pages>13</Pages>
  <Words>5540</Words>
  <Characters>31580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28</cp:revision>
  <cp:lastPrinted>2016-01-20T01:44:00Z</cp:lastPrinted>
  <dcterms:created xsi:type="dcterms:W3CDTF">2015-11-01T01:48:00Z</dcterms:created>
  <dcterms:modified xsi:type="dcterms:W3CDTF">2016-04-08T03:45:00Z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