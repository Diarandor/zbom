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1480820</wp:posOffset>
            </wp:positionH>
            <wp:positionV relativeFrom="paragraph">
              <wp:posOffset>0</wp:posOffset>
            </wp:positionV>
            <wp:extent cx="3383280" cy="253746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3383280"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bookmarkStart w:id="0" w:name="_GoBack"/>
      <w:bookmarkEnd w:id="0"/>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7831B6" w:rsidP="003255CF">
      <w:pPr>
        <w:pStyle w:val="ListParagraph"/>
        <w:numPr>
          <w:ilvl w:val="0"/>
          <w:numId w:val="23"/>
        </w:numPr>
      </w:pPr>
      <w:r>
        <w:rPr>
          <w:b/>
        </w:rPr>
        <w:t>Goron</w:t>
      </w:r>
      <w:r w:rsidR="003255CF" w:rsidRPr="0058550D">
        <w:rPr>
          <w:b/>
        </w:rPr>
        <w:t xml:space="preserve"> </w:t>
      </w:r>
      <w:r w:rsidR="003255CF">
        <w:t>- Rock-like trib</w:t>
      </w:r>
      <w:r w:rsidR="003255CF" w:rsidRPr="0058550D">
        <w:t>e who reside in Death Mountain a</w:t>
      </w:r>
      <w:r w:rsidR="003255CF">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w:t>
      </w:r>
      <w:r w:rsidR="007831B6">
        <w:t>lement of Hylians that</w:t>
      </w:r>
      <w:r w:rsidRPr="00396572">
        <w:t xml:space="preserve"> broke off from Hyrule proper due to </w:t>
      </w:r>
      <w:r w:rsidR="007831B6">
        <w:t xml:space="preserve">a </w:t>
      </w:r>
      <w:r w:rsidRPr="00396572">
        <w:t>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w:t>
      </w:r>
      <w:r w:rsidR="007831B6">
        <w:rPr>
          <w:b/>
        </w:rPr>
        <w:t xml:space="preserve"> and Midoro</w:t>
      </w:r>
      <w:r w:rsidRPr="00E12F22">
        <w:rPr>
          <w:b/>
        </w:rPr>
        <w:t xml:space="preserve"> Swamp</w:t>
      </w:r>
      <w:r w:rsidR="007831B6">
        <w:rPr>
          <w:b/>
        </w:rPr>
        <w:t>s</w:t>
      </w:r>
      <w:r w:rsidRPr="00E12F22">
        <w:rPr>
          <w:b/>
        </w:rPr>
        <w:t>:</w:t>
      </w:r>
      <w:r w:rsidRPr="00E12F22">
        <w:t xml:space="preserve"> Swampy peninsula south of North Castle which houses a single hut and plenty of danger. Find a shovel</w:t>
      </w:r>
      <w:r w:rsidR="007831B6">
        <w:t xml:space="preserve"> in Midoro Palace near</w:t>
      </w:r>
      <w:r w:rsidRPr="00E12F22">
        <w:t xml:space="preserve">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4C1457" w:rsidRDefault="004C1457" w:rsidP="004C1457">
      <w:pPr>
        <w:pStyle w:val="ListParagraph"/>
        <w:numPr>
          <w:ilvl w:val="1"/>
          <w:numId w:val="24"/>
        </w:numPr>
      </w:pPr>
      <w:r>
        <w:rPr>
          <w:b/>
        </w:rPr>
        <w:t>Parapa Desert</w:t>
      </w:r>
      <w:r w:rsidRPr="00E12F22">
        <w:rPr>
          <w:b/>
        </w:rPr>
        <w:t>:</w:t>
      </w:r>
      <w:r w:rsidRPr="00E12F22">
        <w:t xml:space="preserve"> </w:t>
      </w:r>
      <w:r>
        <w:t>The expansive northern desert and home of the Papara Palace.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4C1457" w:rsidRDefault="004C1457" w:rsidP="004C1457">
      <w:pPr>
        <w:pStyle w:val="ListParagraph"/>
        <w:numPr>
          <w:ilvl w:val="1"/>
          <w:numId w:val="24"/>
        </w:numPr>
      </w:pPr>
      <w:r>
        <w:rPr>
          <w:b/>
        </w:rPr>
        <w:t>Great Fairy Palace:</w:t>
      </w:r>
      <w:r>
        <w:t xml:space="preserve"> Located between Darunia Town and the Path of Fire, and home of the Great Fairy of Understanding.</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C913DC" w:rsidRPr="00C913DC" w:rsidRDefault="00C913DC" w:rsidP="00C913DC">
      <w:pPr>
        <w:pStyle w:val="Heading1"/>
      </w:pPr>
      <w:r>
        <w:lastRenderedPageBreak/>
        <w:t>Version History</w:t>
      </w:r>
    </w:p>
    <w:p w:rsidR="007705B6" w:rsidRDefault="007705B6" w:rsidP="007705B6">
      <w:pPr>
        <w:autoSpaceDE w:val="0"/>
        <w:autoSpaceDN w:val="0"/>
        <w:adjustRightInd w:val="0"/>
        <w:spacing w:after="120" w:line="240" w:lineRule="auto"/>
        <w:rPr>
          <w:rFonts w:cs="Cambria"/>
          <w:sz w:val="21"/>
          <w:szCs w:val="21"/>
          <w:lang w:val="en"/>
        </w:rPr>
      </w:pPr>
      <w:r>
        <w:rPr>
          <w:rFonts w:cs="Cambria"/>
          <w:sz w:val="21"/>
          <w:szCs w:val="21"/>
          <w:lang w:val="en"/>
        </w:rPr>
        <w:t>VERSION 0.7 BETA</w:t>
      </w:r>
      <w:r w:rsidR="009129F7">
        <w:rPr>
          <w:rFonts w:cs="Cambria"/>
          <w:sz w:val="21"/>
          <w:szCs w:val="21"/>
          <w:lang w:val="en"/>
        </w:rPr>
        <w:t>, released 20-JAN-16</w:t>
      </w:r>
    </w:p>
    <w:p w:rsidR="007831B6" w:rsidRDefault="007831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Upgrade to Solarus 1.4.5</w:t>
      </w:r>
    </w:p>
    <w:p w:rsidR="007705B6" w:rsidRDefault="007705B6"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Lots of </w:t>
      </w:r>
      <w:r w:rsidR="000342A9">
        <w:rPr>
          <w:rFonts w:cs="Cambria"/>
          <w:sz w:val="21"/>
          <w:szCs w:val="21"/>
          <w:lang w:val="en"/>
        </w:rPr>
        <w:t>bug fixes from play test reports</w:t>
      </w:r>
    </w:p>
    <w:p w:rsidR="00904510" w:rsidRDefault="000342A9"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Palaces in the north for Hammer and Shovel (can be purchased also)</w:t>
      </w:r>
    </w:p>
    <w:p w:rsidR="009129F7"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Added two optional fetch quests, mostly for the north</w:t>
      </w:r>
    </w:p>
    <w:p w:rsidR="009129F7" w:rsidRPr="007705B6" w:rsidRDefault="009129F7" w:rsidP="00E12F22">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title screen! Thanks to @aguywhogames00</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r w:rsidR="003E59BA">
        <w:rPr>
          <w:rFonts w:cs="Cambria"/>
          <w:sz w:val="21"/>
          <w:szCs w:val="21"/>
          <w:lang w:val="en"/>
        </w:rPr>
        <w:t>, released 20-NOV-15</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collectible item description, but only the first time (NOT like Skyward Sword!)</w:t>
      </w:r>
    </w:p>
    <w:p w:rsidR="009E0C85" w:rsidRPr="00090A90" w:rsidRDefault="0043581B"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Show hearts and completion percentage for save games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lastRenderedPageBreak/>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0.44 released 2-JUL-15:</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Core path of wind tower finish - able to obtain book</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Shortcut added to Pyramid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player direction from NPCs, including new attendant in council office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Trading sequence finished - able to obtain feather</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Dialog font replaced and dialog line breaks redone to utilize additional space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Sprite, tile and script fixes throughout</w:t>
      </w:r>
      <w:r w:rsidR="009129F7">
        <w:rPr>
          <w:rFonts w:cs="Cambria"/>
          <w:sz w:val="21"/>
          <w:szCs w:val="21"/>
          <w:lang w:val="en"/>
        </w:rPr>
        <w:t>. Lost woods expanded</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0.43 released 17-JUN-15:</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Added NPC dialogs, signs and other markers to assist player</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enemy types and overworld bosses</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 heart pieces, and trading sequence</w:t>
      </w:r>
    </w:p>
    <w:p w:rsidR="00C913DC" w:rsidRPr="009129F7" w:rsidRDefault="00C913DC" w:rsidP="009129F7">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Mapping of north hyrule and wind tower</w:t>
      </w: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8C749F" w:rsidP="00090A90">
      <w:pPr>
        <w:autoSpaceDE w:val="0"/>
        <w:autoSpaceDN w:val="0"/>
        <w:adjustRightInd w:val="0"/>
        <w:spacing w:after="0" w:line="240" w:lineRule="auto"/>
        <w:rPr>
          <w:rFonts w:cs="Cambria"/>
          <w:sz w:val="20"/>
          <w:szCs w:val="20"/>
          <w:lang w:val="en"/>
        </w:rPr>
      </w:pPr>
      <w:hyperlink r:id="rId32" w:history="1">
        <w:r w:rsidR="00C30050"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Moffett1990 - Floria Baba/Ritos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DJVenom - Beamos/probably other things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Desgardes - Subrosians/Tokay/Zoras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Inverder - Giga base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Hero of Time - Big Poe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TroutBoy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NewLink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Pucifur27 - Hyrule guard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Kleaver</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Linkus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ZeldaHistorian</w:t>
            </w:r>
          </w:p>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Christopho</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Renkineko</w:t>
            </w:r>
          </w:p>
          <w:p w:rsidR="00C30050" w:rsidRPr="00C30050"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ZeroScore (Justin Wright)</w:t>
            </w:r>
          </w:p>
          <w:p w:rsidR="00C30050" w:rsidRPr="00C30050"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ellebirdy23 (Alisa) - Book of Mudora chamber song (Laruto's Lament)</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Richard Wurth - Interloper Sanctum song (Serendipity)</w:t>
            </w:r>
          </w:p>
          <w:p w:rsidR="00C30050" w:rsidRPr="00C30050"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C30050">
            <w:pPr>
              <w:pStyle w:val="ListParagraph"/>
              <w:numPr>
                <w:ilvl w:val="0"/>
                <w:numId w:val="29"/>
              </w:numPr>
              <w:autoSpaceDE w:val="0"/>
              <w:autoSpaceDN w:val="0"/>
              <w:adjustRightInd w:val="0"/>
              <w:spacing w:after="20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Pr>
                <w:rFonts w:cs="Cambria"/>
                <w:sz w:val="21"/>
                <w:szCs w:val="21"/>
                <w:lang w:val="en"/>
              </w:rPr>
              <w:t>BLUEamnesiac – item graphics</w:t>
            </w:r>
          </w:p>
          <w:p w:rsidR="00C30050" w:rsidRP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49F" w:rsidRDefault="008C749F">
      <w:pPr>
        <w:spacing w:after="0" w:line="240" w:lineRule="auto"/>
      </w:pPr>
      <w:r>
        <w:separator/>
      </w:r>
    </w:p>
  </w:endnote>
  <w:endnote w:type="continuationSeparator" w:id="0">
    <w:p w:rsidR="008C749F" w:rsidRDefault="008C7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49F" w:rsidRDefault="008C749F">
      <w:pPr>
        <w:spacing w:after="0" w:line="240" w:lineRule="auto"/>
      </w:pPr>
      <w:r>
        <w:separator/>
      </w:r>
    </w:p>
  </w:footnote>
  <w:footnote w:type="continuationSeparator" w:id="0">
    <w:p w:rsidR="008C749F" w:rsidRDefault="008C74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4"/>
  </w:num>
  <w:num w:numId="14">
    <w:abstractNumId w:val="15"/>
  </w:num>
  <w:num w:numId="15">
    <w:abstractNumId w:val="13"/>
  </w:num>
  <w:num w:numId="16">
    <w:abstractNumId w:val="19"/>
  </w:num>
  <w:num w:numId="17">
    <w:abstractNumId w:val="7"/>
  </w:num>
  <w:num w:numId="18">
    <w:abstractNumId w:val="6"/>
  </w:num>
  <w:num w:numId="19">
    <w:abstractNumId w:val="3"/>
  </w:num>
  <w:num w:numId="20">
    <w:abstractNumId w:val="11"/>
  </w:num>
  <w:num w:numId="21">
    <w:abstractNumId w:val="2"/>
  </w:num>
  <w:num w:numId="22">
    <w:abstractNumId w:val="0"/>
  </w:num>
  <w:num w:numId="23">
    <w:abstractNumId w:val="17"/>
  </w:num>
  <w:num w:numId="24">
    <w:abstractNumId w:val="1"/>
  </w:num>
  <w:num w:numId="25">
    <w:abstractNumId w:val="9"/>
  </w:num>
  <w:num w:numId="26">
    <w:abstractNumId w:val="12"/>
  </w:num>
  <w:num w:numId="27">
    <w:abstractNumId w:val="18"/>
  </w:num>
  <w:num w:numId="28">
    <w:abstractNumId w:val="5"/>
  </w:num>
  <w:num w:numId="29">
    <w:abstractNumId w:val="1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342A9"/>
    <w:rsid w:val="00080A0B"/>
    <w:rsid w:val="00090A90"/>
    <w:rsid w:val="000B044F"/>
    <w:rsid w:val="000F02A3"/>
    <w:rsid w:val="00126DE7"/>
    <w:rsid w:val="0021691B"/>
    <w:rsid w:val="00260FF1"/>
    <w:rsid w:val="002D30D0"/>
    <w:rsid w:val="003079A0"/>
    <w:rsid w:val="003255CF"/>
    <w:rsid w:val="00396572"/>
    <w:rsid w:val="003E59BA"/>
    <w:rsid w:val="0043581B"/>
    <w:rsid w:val="004C1457"/>
    <w:rsid w:val="0052559C"/>
    <w:rsid w:val="0058550D"/>
    <w:rsid w:val="005A1C38"/>
    <w:rsid w:val="005C4890"/>
    <w:rsid w:val="00703299"/>
    <w:rsid w:val="007705B6"/>
    <w:rsid w:val="007831B6"/>
    <w:rsid w:val="008C749F"/>
    <w:rsid w:val="00904510"/>
    <w:rsid w:val="009129F7"/>
    <w:rsid w:val="00977AB8"/>
    <w:rsid w:val="00991DDA"/>
    <w:rsid w:val="009E0C85"/>
    <w:rsid w:val="00A16F8B"/>
    <w:rsid w:val="00C30050"/>
    <w:rsid w:val="00C54603"/>
    <w:rsid w:val="00C913DC"/>
    <w:rsid w:val="00CD6D1D"/>
    <w:rsid w:val="00D56DBD"/>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14071A23-3836-45DB-A73E-4EE2A3333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413</TotalTime>
  <Pages>1</Pages>
  <Words>5531</Words>
  <Characters>31533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18</cp:revision>
  <cp:lastPrinted>2016-01-20T01:44:00Z</cp:lastPrinted>
  <dcterms:created xsi:type="dcterms:W3CDTF">2015-11-01T01:48:00Z</dcterms:created>
  <dcterms:modified xsi:type="dcterms:W3CDTF">2016-01-20T01:46:00Z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